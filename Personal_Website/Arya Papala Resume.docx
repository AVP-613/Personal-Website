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1125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7D2FDC2C" w14:textId="77777777" w:rsidTr="001C1E78">
        <w:trPr>
          <w:trHeight w:val="1848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D2FDC29" w14:textId="77777777" w:rsidR="003D1B71" w:rsidRDefault="003D1B71" w:rsidP="00522107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D2FDC2A" w14:textId="77777777" w:rsidR="003D1B71" w:rsidRPr="0056708E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D2FDC2B" w14:textId="50DB4391" w:rsidR="003D1B71" w:rsidRPr="00310F17" w:rsidRDefault="00060D72" w:rsidP="00522107">
            <w:pPr>
              <w:pStyle w:val="Title"/>
            </w:pPr>
            <w:r>
              <w:t>Arya</w:t>
            </w:r>
            <w:r w:rsidR="001C1E78">
              <w:t xml:space="preserve"> </w:t>
            </w:r>
            <w:r>
              <w:t>Papala</w:t>
            </w:r>
          </w:p>
        </w:tc>
      </w:tr>
      <w:tr w:rsidR="003D1B71" w14:paraId="7D2FDC4C" w14:textId="77777777" w:rsidTr="0052210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D2FDC2D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D2FDC2E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D2FDC2F" w14:textId="77777777" w:rsidR="00060D72" w:rsidRDefault="00060D72" w:rsidP="00522107">
            <w:pPr>
              <w:pStyle w:val="Heading1"/>
            </w:pPr>
            <w:r>
              <w:t>Summary</w:t>
            </w:r>
          </w:p>
          <w:p w14:paraId="7D2FDC30" w14:textId="77777777" w:rsidR="00060D72" w:rsidRDefault="00060D72" w:rsidP="00744CD7">
            <w:pPr>
              <w:jc w:val="both"/>
            </w:pPr>
            <w:r>
              <w:t>I am a friendly, reliable, honest person who is ready to take on hard and challenging tasks head</w:t>
            </w:r>
            <w:r w:rsidR="00A15DAF">
              <w:t>-</w:t>
            </w:r>
            <w:r>
              <w:t xml:space="preserve">on. I am a team player who is always </w:t>
            </w:r>
            <w:r w:rsidR="00A15DAF">
              <w:t>prepared</w:t>
            </w:r>
            <w:r>
              <w:t xml:space="preserve"> to make my work as perfect as possible. I ha</w:t>
            </w:r>
            <w:r w:rsidR="00A15DAF">
              <w:t>ve developed many skills and prepared</w:t>
            </w:r>
            <w:r>
              <w:t xml:space="preserve"> to demonstrate and utilize them at any given time.  </w:t>
            </w:r>
          </w:p>
          <w:p w14:paraId="7D2FDC31" w14:textId="77777777" w:rsidR="00060D72" w:rsidRDefault="00060D72" w:rsidP="00522107">
            <w:pPr>
              <w:pStyle w:val="Heading1"/>
            </w:pPr>
            <w:r>
              <w:t>Education</w:t>
            </w:r>
          </w:p>
          <w:p w14:paraId="744546DE" w14:textId="288EAB57" w:rsidR="006A1559" w:rsidRDefault="006A1559" w:rsidP="002158BA">
            <w:pPr>
              <w:pStyle w:val="Heading4"/>
            </w:pPr>
            <w:r>
              <w:t>Carleton University</w:t>
            </w:r>
          </w:p>
          <w:p w14:paraId="11399681" w14:textId="63AB370E" w:rsidR="002158BA" w:rsidRPr="002158BA" w:rsidRDefault="000B4873" w:rsidP="002158BA">
            <w:r>
              <w:t>September 2020 - Present</w:t>
            </w:r>
          </w:p>
          <w:p w14:paraId="5D1FC5E7" w14:textId="77777777" w:rsidR="000B4873" w:rsidRDefault="000B4873" w:rsidP="00522107">
            <w:pPr>
              <w:pStyle w:val="Heading4"/>
              <w:jc w:val="both"/>
            </w:pPr>
          </w:p>
          <w:p w14:paraId="7D2FDC32" w14:textId="3A6C059A" w:rsidR="00060D72" w:rsidRPr="00B359E4" w:rsidRDefault="00060D72" w:rsidP="00522107">
            <w:pPr>
              <w:pStyle w:val="Heading4"/>
              <w:jc w:val="both"/>
            </w:pPr>
            <w:r>
              <w:t>Blyth Academy</w:t>
            </w:r>
          </w:p>
          <w:p w14:paraId="7D2FDC33" w14:textId="77777777" w:rsidR="00060D72" w:rsidRDefault="00060D72" w:rsidP="00522107">
            <w:pPr>
              <w:pStyle w:val="Date"/>
              <w:jc w:val="both"/>
            </w:pPr>
            <w:r>
              <w:t>September 2018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June 2020</w:t>
            </w:r>
          </w:p>
          <w:p w14:paraId="7D2FDC34" w14:textId="77777777" w:rsidR="00060D72" w:rsidRPr="00036450" w:rsidRDefault="00060D72" w:rsidP="00522107">
            <w:pPr>
              <w:pStyle w:val="Heading4"/>
              <w:jc w:val="both"/>
            </w:pPr>
            <w:r>
              <w:t>Sir Wilfred Laurier Secondary School</w:t>
            </w:r>
          </w:p>
          <w:p w14:paraId="7D2FDC35" w14:textId="77777777" w:rsidR="003D1B71" w:rsidRPr="00060D72" w:rsidRDefault="00060D72" w:rsidP="00522107">
            <w:pPr>
              <w:pStyle w:val="Date"/>
              <w:jc w:val="both"/>
            </w:pPr>
            <w:r>
              <w:t>September 2016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June 2018</w:t>
            </w:r>
          </w:p>
          <w:p w14:paraId="7D2FDC36" w14:textId="77777777" w:rsidR="00060D72" w:rsidRDefault="00060D72" w:rsidP="00522107">
            <w:pPr>
              <w:pStyle w:val="Heading1"/>
            </w:pPr>
            <w:r>
              <w:t>Skills</w:t>
            </w:r>
          </w:p>
          <w:p w14:paraId="7D2FDC37" w14:textId="77777777" w:rsidR="00060D72" w:rsidRPr="00060D72" w:rsidRDefault="00060D72" w:rsidP="00522107">
            <w:pPr>
              <w:jc w:val="both"/>
            </w:pPr>
            <w:r w:rsidRPr="00060D72">
              <w:t>My skills include:</w:t>
            </w:r>
          </w:p>
          <w:p w14:paraId="3F6A44E1" w14:textId="2F73ED76" w:rsidR="00740545" w:rsidRDefault="00740545" w:rsidP="00522107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contextualSpacing/>
              <w:jc w:val="both"/>
              <w:rPr>
                <w:sz w:val="22"/>
                <w:szCs w:val="22"/>
              </w:rPr>
            </w:pPr>
            <w:r w:rsidRPr="00740545">
              <w:rPr>
                <w:sz w:val="22"/>
                <w:szCs w:val="22"/>
              </w:rPr>
              <w:t>Organized, responsible, honest, reliable, highly motivated with exceptional teamwork skills</w:t>
            </w:r>
            <w:r w:rsidR="00744CD7">
              <w:rPr>
                <w:sz w:val="22"/>
                <w:szCs w:val="22"/>
              </w:rPr>
              <w:t>.</w:t>
            </w:r>
          </w:p>
          <w:p w14:paraId="673AADA3" w14:textId="56EBCF13" w:rsidR="004C3E54" w:rsidRDefault="004C3E54" w:rsidP="00522107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contextualSpacing/>
              <w:jc w:val="both"/>
              <w:rPr>
                <w:sz w:val="22"/>
                <w:szCs w:val="22"/>
              </w:rPr>
            </w:pPr>
            <w:r w:rsidRPr="004C3E54">
              <w:rPr>
                <w:sz w:val="22"/>
                <w:szCs w:val="22"/>
              </w:rPr>
              <w:t xml:space="preserve">Quality and </w:t>
            </w:r>
            <w:r w:rsidR="00744CD7" w:rsidRPr="004C3E54">
              <w:rPr>
                <w:sz w:val="22"/>
                <w:szCs w:val="22"/>
              </w:rPr>
              <w:t>safety oriented</w:t>
            </w:r>
            <w:r w:rsidRPr="004C3E54">
              <w:rPr>
                <w:sz w:val="22"/>
                <w:szCs w:val="22"/>
              </w:rPr>
              <w:t>.</w:t>
            </w:r>
          </w:p>
          <w:p w14:paraId="7D2FDC38" w14:textId="340E7F7A" w:rsidR="00060D72" w:rsidRPr="00060D72" w:rsidRDefault="00D220C4" w:rsidP="00522107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contextualSpacing/>
              <w:jc w:val="both"/>
              <w:rPr>
                <w:sz w:val="22"/>
                <w:szCs w:val="22"/>
              </w:rPr>
            </w:pPr>
            <w:r w:rsidRPr="00D220C4">
              <w:rPr>
                <w:sz w:val="22"/>
                <w:szCs w:val="22"/>
              </w:rPr>
              <w:t>Resourceful: Utilizing the right equipment to complete the task and establish a successful result.</w:t>
            </w:r>
          </w:p>
          <w:p w14:paraId="51BE7AC7" w14:textId="0D698E61" w:rsidR="001C6EAD" w:rsidRDefault="001C6EAD" w:rsidP="00522107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contextualSpacing/>
              <w:jc w:val="both"/>
              <w:rPr>
                <w:sz w:val="22"/>
                <w:szCs w:val="22"/>
              </w:rPr>
            </w:pPr>
            <w:r w:rsidRPr="001C6EAD">
              <w:rPr>
                <w:sz w:val="22"/>
                <w:szCs w:val="22"/>
              </w:rPr>
              <w:t>Adept in technology: Experienced in the use of different applications to ensure achieved works successfully</w:t>
            </w:r>
            <w:r w:rsidR="00744CD7">
              <w:rPr>
                <w:sz w:val="22"/>
                <w:szCs w:val="22"/>
              </w:rPr>
              <w:t>.</w:t>
            </w:r>
          </w:p>
          <w:p w14:paraId="7D2FDC3A" w14:textId="78EB306C" w:rsidR="00060D72" w:rsidRPr="00060D72" w:rsidRDefault="001C6EAD" w:rsidP="00522107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contextualSpacing/>
              <w:jc w:val="both"/>
              <w:rPr>
                <w:sz w:val="22"/>
                <w:szCs w:val="22"/>
              </w:rPr>
            </w:pPr>
            <w:r w:rsidRPr="001C6EAD">
              <w:rPr>
                <w:sz w:val="22"/>
                <w:szCs w:val="22"/>
              </w:rPr>
              <w:t>Organization: I practice preparing the plan and setting goals and timelines to complete the required task.</w:t>
            </w:r>
          </w:p>
          <w:p w14:paraId="7D2FDC3B" w14:textId="289C27F8" w:rsidR="00060D72" w:rsidRPr="00060D72" w:rsidRDefault="00AA0042" w:rsidP="00522107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contextualSpacing/>
              <w:jc w:val="both"/>
              <w:rPr>
                <w:sz w:val="22"/>
                <w:szCs w:val="22"/>
              </w:rPr>
            </w:pPr>
            <w:r w:rsidRPr="00AA0042">
              <w:rPr>
                <w:sz w:val="22"/>
                <w:szCs w:val="22"/>
              </w:rPr>
              <w:t>Time management: Self-learner. Experience in taking care of multiple tasks and finishing them on time.</w:t>
            </w:r>
          </w:p>
          <w:p w14:paraId="7D2FDC42" w14:textId="0EA16282" w:rsidR="003D1B71" w:rsidRPr="004F224A" w:rsidRDefault="00AE07E6" w:rsidP="00AE07E6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 w:rsidRPr="00AE07E6">
              <w:rPr>
                <w:sz w:val="22"/>
                <w:szCs w:val="22"/>
              </w:rPr>
              <w:t>Excellent working knowledge of various MS office tools (Excel, Word, PowerPoint, etc.)</w:t>
            </w:r>
          </w:p>
          <w:p w14:paraId="0764E2CB" w14:textId="1EE9CA95" w:rsidR="004F224A" w:rsidRPr="00AE07E6" w:rsidRDefault="004F224A" w:rsidP="00AE07E6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sz w:val="22"/>
                <w:szCs w:val="22"/>
              </w:rPr>
              <w:lastRenderedPageBreak/>
              <w:t>Smart Serve Certified</w:t>
            </w:r>
          </w:p>
          <w:p w14:paraId="7D2FDC43" w14:textId="77777777" w:rsidR="00060D72" w:rsidRDefault="00060D72" w:rsidP="00522107">
            <w:pPr>
              <w:pStyle w:val="Heading1"/>
            </w:pPr>
            <w:r>
              <w:t>Work Experience</w:t>
            </w:r>
          </w:p>
          <w:p w14:paraId="7D2FDC44" w14:textId="0905CE82" w:rsidR="00060D72" w:rsidRDefault="00060D72" w:rsidP="00522107">
            <w:pPr>
              <w:pStyle w:val="Heading4"/>
              <w:jc w:val="both"/>
              <w:rPr>
                <w:bCs/>
              </w:rPr>
            </w:pPr>
            <w:r>
              <w:t>Holi on the</w:t>
            </w:r>
            <w:r w:rsidR="0062113D">
              <w:t xml:space="preserve"> Parliament</w:t>
            </w:r>
            <w:r>
              <w:t xml:space="preserve"> Hill, Volunteer</w:t>
            </w:r>
            <w:r w:rsidR="001B7B50">
              <w:t xml:space="preserve"> (2017,2018,2019)</w:t>
            </w:r>
          </w:p>
          <w:p w14:paraId="0406C46E" w14:textId="77777777" w:rsidR="001B7B50" w:rsidRDefault="00060D72" w:rsidP="001B7B50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>My position for volunteering was to handle and serve food to the people at the event</w:t>
            </w:r>
            <w:r w:rsidR="00E11B5C">
              <w:t>.</w:t>
            </w:r>
            <w:r w:rsidRPr="00036450">
              <w:t xml:space="preserve"> </w:t>
            </w:r>
          </w:p>
          <w:p w14:paraId="2EFA62BF" w14:textId="77777777" w:rsidR="001B7B50" w:rsidRDefault="002D2FAB" w:rsidP="001B7B50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 xml:space="preserve">Receive VIP’s and escort them to their seats. </w:t>
            </w:r>
          </w:p>
          <w:p w14:paraId="7D2FDC45" w14:textId="5D21364E" w:rsidR="00060D72" w:rsidRDefault="00C56238" w:rsidP="001B7B50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>Assist at the registration desk</w:t>
            </w:r>
            <w:r w:rsidR="00661EFD">
              <w:t>.</w:t>
            </w:r>
            <w:r w:rsidR="00332A04">
              <w:t xml:space="preserve"> </w:t>
            </w:r>
          </w:p>
          <w:p w14:paraId="7D2FDC46" w14:textId="77777777" w:rsidR="00060D72" w:rsidRDefault="00060D72" w:rsidP="00522107">
            <w:pPr>
              <w:jc w:val="both"/>
            </w:pPr>
          </w:p>
          <w:p w14:paraId="7D2FDC47" w14:textId="0EC75F81" w:rsidR="00060D72" w:rsidRDefault="00774BC7" w:rsidP="00522107">
            <w:pPr>
              <w:pStyle w:val="Heading4"/>
              <w:jc w:val="both"/>
              <w:rPr>
                <w:bCs/>
              </w:rPr>
            </w:pPr>
            <w:r>
              <w:rPr>
                <w:bCs/>
              </w:rPr>
              <w:t>The Great India Festival</w:t>
            </w:r>
            <w:r w:rsidR="00060D72">
              <w:rPr>
                <w:bCs/>
              </w:rPr>
              <w:t>, Cashier</w:t>
            </w:r>
            <w:r w:rsidR="001B7B50">
              <w:rPr>
                <w:bCs/>
              </w:rPr>
              <w:t xml:space="preserve"> </w:t>
            </w:r>
            <w:r w:rsidR="001B7B50">
              <w:rPr>
                <w:i w:val="0"/>
                <w:color w:val="auto"/>
              </w:rPr>
              <w:t>(2015 to till date)</w:t>
            </w:r>
          </w:p>
          <w:p w14:paraId="188D1C25" w14:textId="77777777" w:rsidR="001B7B50" w:rsidRDefault="00060D72" w:rsidP="001B7B50">
            <w:pPr>
              <w:pStyle w:val="Heading4"/>
              <w:numPr>
                <w:ilvl w:val="0"/>
                <w:numId w:val="6"/>
              </w:numPr>
              <w:jc w:val="both"/>
              <w:rPr>
                <w:i w:val="0"/>
                <w:color w:val="auto"/>
              </w:rPr>
            </w:pPr>
            <w:r w:rsidRPr="00060D72">
              <w:rPr>
                <w:i w:val="0"/>
                <w:color w:val="auto"/>
              </w:rPr>
              <w:t xml:space="preserve">My position for </w:t>
            </w:r>
            <w:r w:rsidR="003E5A59">
              <w:rPr>
                <w:i w:val="0"/>
                <w:color w:val="auto"/>
              </w:rPr>
              <w:t>working</w:t>
            </w:r>
            <w:r w:rsidRPr="00060D72">
              <w:rPr>
                <w:i w:val="0"/>
                <w:color w:val="auto"/>
              </w:rPr>
              <w:t xml:space="preserve"> for TGIF was to ensure </w:t>
            </w:r>
            <w:r w:rsidR="00A15DAF">
              <w:rPr>
                <w:i w:val="0"/>
                <w:color w:val="auto"/>
              </w:rPr>
              <w:t>that payment has been</w:t>
            </w:r>
            <w:r w:rsidRPr="00060D72">
              <w:rPr>
                <w:i w:val="0"/>
                <w:color w:val="auto"/>
              </w:rPr>
              <w:t xml:space="preserve"> made for entry fees.</w:t>
            </w:r>
            <w:r w:rsidR="00661EFD">
              <w:rPr>
                <w:i w:val="0"/>
                <w:color w:val="auto"/>
              </w:rPr>
              <w:t xml:space="preserve"> </w:t>
            </w:r>
          </w:p>
          <w:p w14:paraId="7D2FDC48" w14:textId="59291811" w:rsidR="003D1B71" w:rsidRDefault="00661EFD" w:rsidP="001B7B50">
            <w:pPr>
              <w:pStyle w:val="Heading4"/>
              <w:numPr>
                <w:ilvl w:val="0"/>
                <w:numId w:val="6"/>
              </w:numPr>
              <w:jc w:val="both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 xml:space="preserve">Advise patrons </w:t>
            </w:r>
            <w:r w:rsidR="00774BC7">
              <w:rPr>
                <w:i w:val="0"/>
                <w:color w:val="auto"/>
              </w:rPr>
              <w:t>about various activities of the festival and food choices.</w:t>
            </w:r>
            <w:r w:rsidR="00332A04">
              <w:rPr>
                <w:i w:val="0"/>
                <w:color w:val="auto"/>
              </w:rPr>
              <w:t xml:space="preserve"> </w:t>
            </w:r>
          </w:p>
          <w:p w14:paraId="7D8FC6C2" w14:textId="77777777" w:rsidR="0015389B" w:rsidRDefault="0015389B" w:rsidP="0015389B"/>
          <w:p w14:paraId="2BBBF583" w14:textId="2A2CBF39" w:rsidR="0015389B" w:rsidRDefault="00531779" w:rsidP="0015389B">
            <w:pPr>
              <w:pStyle w:val="Heading4"/>
            </w:pPr>
            <w:r>
              <w:t xml:space="preserve">Nepean Arts and Culture, </w:t>
            </w:r>
            <w:r w:rsidR="00B05A2B">
              <w:t xml:space="preserve">Administrative </w:t>
            </w:r>
            <w:r w:rsidR="00DB0FC3">
              <w:t>Assistant</w:t>
            </w:r>
          </w:p>
          <w:p w14:paraId="455CFD9C" w14:textId="54928A7F" w:rsidR="00DB0FC3" w:rsidRDefault="00A016F4" w:rsidP="001B7B50">
            <w:pPr>
              <w:pStyle w:val="ListParagraph"/>
              <w:numPr>
                <w:ilvl w:val="0"/>
                <w:numId w:val="7"/>
              </w:numPr>
            </w:pPr>
            <w:r>
              <w:t>My position</w:t>
            </w:r>
            <w:r w:rsidR="003E5A59">
              <w:t xml:space="preserve"> for working</w:t>
            </w:r>
            <w:r w:rsidR="00090CC1">
              <w:t xml:space="preserve"> for Nepean Arts and Culture</w:t>
            </w:r>
            <w:r w:rsidR="002F4DA6">
              <w:t xml:space="preserve"> was to file</w:t>
            </w:r>
            <w:r w:rsidR="00F958F0">
              <w:t xml:space="preserve"> </w:t>
            </w:r>
            <w:r w:rsidR="0072704B">
              <w:t xml:space="preserve">members </w:t>
            </w:r>
            <w:r w:rsidR="00F958F0">
              <w:t>data, call</w:t>
            </w:r>
            <w:r w:rsidR="00F90A7D">
              <w:t xml:space="preserve"> their members</w:t>
            </w:r>
            <w:r w:rsidR="00F958F0">
              <w:t xml:space="preserve"> and assistant in any administration tasks</w:t>
            </w:r>
            <w:r w:rsidR="00E11B5C">
              <w:t>.</w:t>
            </w:r>
          </w:p>
          <w:p w14:paraId="5FABD60B" w14:textId="4EF54E0D" w:rsidR="000865D7" w:rsidRDefault="000865D7" w:rsidP="001B7B50">
            <w:pPr>
              <w:pStyle w:val="ListParagraph"/>
              <w:numPr>
                <w:ilvl w:val="0"/>
                <w:numId w:val="7"/>
              </w:numPr>
            </w:pPr>
            <w:r>
              <w:t>Contribute to the event planning process</w:t>
            </w:r>
          </w:p>
          <w:p w14:paraId="367C40C0" w14:textId="77777777" w:rsidR="00335E0F" w:rsidRPr="00DB0FC3" w:rsidRDefault="00335E0F" w:rsidP="00335E0F"/>
          <w:p w14:paraId="7D2FDC49" w14:textId="7ECDCE34" w:rsidR="003D1B71" w:rsidRDefault="00636D69" w:rsidP="00335E0F">
            <w:pPr>
              <w:pStyle w:val="Heading4"/>
            </w:pPr>
            <w:r>
              <w:t>Farm Boy, Cashier</w:t>
            </w:r>
          </w:p>
          <w:p w14:paraId="39281628" w14:textId="43D9D5BA" w:rsidR="00636D69" w:rsidRDefault="00636D69" w:rsidP="00636D69">
            <w:pPr>
              <w:pStyle w:val="ListParagraph"/>
              <w:numPr>
                <w:ilvl w:val="0"/>
                <w:numId w:val="7"/>
              </w:numPr>
            </w:pPr>
            <w:r>
              <w:t xml:space="preserve">My position for working in Farm Boy was as a cashier </w:t>
            </w:r>
            <w:r w:rsidR="003D6734">
              <w:t>in which I completed my online training and</w:t>
            </w:r>
            <w:r w:rsidR="004F224A">
              <w:t xml:space="preserve"> received my smart serve certificate</w:t>
            </w:r>
          </w:p>
          <w:p w14:paraId="0CAD5AE3" w14:textId="45C8662C" w:rsidR="00096E5E" w:rsidRPr="00636D69" w:rsidRDefault="00AF57CF" w:rsidP="00096E5E">
            <w:pPr>
              <w:pStyle w:val="ListParagraph"/>
              <w:numPr>
                <w:ilvl w:val="0"/>
                <w:numId w:val="7"/>
              </w:numPr>
            </w:pPr>
            <w:r>
              <w:t xml:space="preserve">Contributed to the service </w:t>
            </w:r>
            <w:r w:rsidR="00C267B4">
              <w:t>and assisting customers</w:t>
            </w:r>
          </w:p>
          <w:p w14:paraId="152570C2" w14:textId="08082937" w:rsidR="00AF3F81" w:rsidRPr="006F74E9" w:rsidRDefault="00AF3F81" w:rsidP="005B7DDA">
            <w:pPr>
              <w:ind w:left="360"/>
            </w:pPr>
          </w:p>
          <w:p w14:paraId="7D2FDC4B" w14:textId="77777777" w:rsidR="003D1B71" w:rsidRPr="0056708E" w:rsidRDefault="003D1B71" w:rsidP="0052210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7D2FDC51" w14:textId="77777777" w:rsidTr="00522107">
        <w:trPr>
          <w:trHeight w:val="1164"/>
        </w:trPr>
        <w:tc>
          <w:tcPr>
            <w:tcW w:w="720" w:type="dxa"/>
          </w:tcPr>
          <w:p w14:paraId="7D2FDC4D" w14:textId="77777777" w:rsidR="003D1B71" w:rsidRPr="0056708E" w:rsidRDefault="003D1B71" w:rsidP="00522107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D2FDC4E" w14:textId="77777777" w:rsidR="003D1B71" w:rsidRPr="0056708E" w:rsidRDefault="003D1B71" w:rsidP="00522107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D2FDC4F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50" w14:textId="77777777" w:rsidR="003D1B71" w:rsidRPr="00590471" w:rsidRDefault="003D1B71" w:rsidP="00522107"/>
        </w:tc>
      </w:tr>
      <w:tr w:rsidR="003D1B71" w14:paraId="7D2FDC58" w14:textId="77777777" w:rsidTr="00522107">
        <w:trPr>
          <w:trHeight w:val="543"/>
        </w:trPr>
        <w:tc>
          <w:tcPr>
            <w:tcW w:w="720" w:type="dxa"/>
          </w:tcPr>
          <w:p w14:paraId="7D2FDC52" w14:textId="77777777" w:rsidR="003D1B71" w:rsidRDefault="003D1B71" w:rsidP="0052210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2FDC53" w14:textId="77777777" w:rsidR="003D1B71" w:rsidRPr="00376291" w:rsidRDefault="003D1B71" w:rsidP="00522107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CA" w:eastAsia="en-CA"/>
              </w:rPr>
              <mc:AlternateContent>
                <mc:Choice Requires="wpg">
                  <w:drawing>
                    <wp:inline distT="0" distB="0" distL="0" distR="0" wp14:anchorId="7D2FDC80" wp14:editId="7D2FDC81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3ADD2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B848F49" w14:textId="77777777" w:rsidR="003654B0" w:rsidRDefault="003654B0" w:rsidP="00522107">
            <w:pPr>
              <w:pStyle w:val="Information"/>
            </w:pPr>
          </w:p>
          <w:p w14:paraId="2312D75B" w14:textId="77777777" w:rsidR="007A50C3" w:rsidRDefault="007A50C3" w:rsidP="00522107">
            <w:pPr>
              <w:pStyle w:val="Information"/>
            </w:pPr>
          </w:p>
          <w:p w14:paraId="7D2FDC54" w14:textId="14873BEE" w:rsidR="003D1B71" w:rsidRPr="00380FD1" w:rsidRDefault="00A15DAF" w:rsidP="00522107">
            <w:pPr>
              <w:pStyle w:val="Information"/>
            </w:pPr>
            <w:r>
              <w:t xml:space="preserve">226 </w:t>
            </w:r>
            <w:proofErr w:type="spellStart"/>
            <w:r>
              <w:t>Wildcliff</w:t>
            </w:r>
            <w:proofErr w:type="spellEnd"/>
            <w:r>
              <w:t xml:space="preserve"> way</w:t>
            </w:r>
          </w:p>
          <w:p w14:paraId="7D2FDC55" w14:textId="1591874C" w:rsidR="003D1B71" w:rsidRPr="00380FD1" w:rsidRDefault="00A15DAF" w:rsidP="00A15DAF">
            <w:pPr>
              <w:pStyle w:val="Information"/>
            </w:pPr>
            <w:r>
              <w:t>Ottawa, K4</w:t>
            </w:r>
            <w:r w:rsidR="008522E2">
              <w:t>A</w:t>
            </w:r>
            <w:r>
              <w:t xml:space="preserve"> 0</w:t>
            </w:r>
            <w:r w:rsidR="008522E2">
              <w:t>L</w:t>
            </w:r>
            <w:r>
              <w:t>3</w:t>
            </w:r>
          </w:p>
        </w:tc>
        <w:tc>
          <w:tcPr>
            <w:tcW w:w="423" w:type="dxa"/>
            <w:vMerge/>
          </w:tcPr>
          <w:p w14:paraId="7D2FDC56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57" w14:textId="77777777" w:rsidR="003D1B71" w:rsidRDefault="003D1B71" w:rsidP="00522107">
            <w:pPr>
              <w:pStyle w:val="Heading1"/>
            </w:pPr>
          </w:p>
        </w:tc>
      </w:tr>
      <w:tr w:rsidR="003D1B71" w14:paraId="7D2FDC5D" w14:textId="77777777" w:rsidTr="00522107">
        <w:trPr>
          <w:trHeight w:val="183"/>
        </w:trPr>
        <w:tc>
          <w:tcPr>
            <w:tcW w:w="720" w:type="dxa"/>
          </w:tcPr>
          <w:p w14:paraId="7D2FDC59" w14:textId="77777777" w:rsidR="003D1B71" w:rsidRPr="00376291" w:rsidRDefault="003D1B71" w:rsidP="0052210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D2FDC5A" w14:textId="77777777" w:rsidR="003D1B71" w:rsidRPr="00376291" w:rsidRDefault="003D1B71" w:rsidP="0052210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D2FDC5B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5C" w14:textId="77777777" w:rsidR="003D1B71" w:rsidRDefault="003D1B71" w:rsidP="00522107">
            <w:pPr>
              <w:pStyle w:val="Heading1"/>
            </w:pPr>
          </w:p>
        </w:tc>
      </w:tr>
      <w:tr w:rsidR="003D1B71" w14:paraId="7D2FDC63" w14:textId="77777777" w:rsidTr="00522107">
        <w:trPr>
          <w:trHeight w:val="624"/>
        </w:trPr>
        <w:tc>
          <w:tcPr>
            <w:tcW w:w="720" w:type="dxa"/>
          </w:tcPr>
          <w:p w14:paraId="7D2FDC5E" w14:textId="77777777" w:rsidR="003D1B71" w:rsidRDefault="003D1B71" w:rsidP="0052210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2FDC5F" w14:textId="77777777" w:rsidR="003D1B71" w:rsidRPr="00376291" w:rsidRDefault="003D1B71" w:rsidP="0052210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CA" w:eastAsia="en-CA"/>
              </w:rPr>
              <mc:AlternateContent>
                <mc:Choice Requires="wpg">
                  <w:drawing>
                    <wp:inline distT="0" distB="0" distL="0" distR="0" wp14:anchorId="7D2FDC82" wp14:editId="7D2FDC8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20FDF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D2FDC60" w14:textId="77777777" w:rsidR="003D1B71" w:rsidRPr="00380FD1" w:rsidRDefault="00A15DAF" w:rsidP="00A15DAF">
            <w:pPr>
              <w:pStyle w:val="Information"/>
            </w:pPr>
            <w:r>
              <w:t>613-276-6749</w:t>
            </w:r>
          </w:p>
        </w:tc>
        <w:tc>
          <w:tcPr>
            <w:tcW w:w="423" w:type="dxa"/>
            <w:vMerge/>
          </w:tcPr>
          <w:p w14:paraId="7D2FDC61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62" w14:textId="77777777" w:rsidR="003D1B71" w:rsidRDefault="003D1B71" w:rsidP="00522107">
            <w:pPr>
              <w:pStyle w:val="Heading1"/>
            </w:pPr>
          </w:p>
        </w:tc>
      </w:tr>
      <w:tr w:rsidR="003D1B71" w14:paraId="7D2FDC68" w14:textId="77777777" w:rsidTr="00522107">
        <w:trPr>
          <w:trHeight w:val="183"/>
        </w:trPr>
        <w:tc>
          <w:tcPr>
            <w:tcW w:w="720" w:type="dxa"/>
          </w:tcPr>
          <w:p w14:paraId="7D2FDC64" w14:textId="77777777" w:rsidR="003D1B71" w:rsidRPr="00376291" w:rsidRDefault="003D1B71" w:rsidP="0052210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D2FDC65" w14:textId="77777777" w:rsidR="003D1B71" w:rsidRPr="00376291" w:rsidRDefault="003D1B71" w:rsidP="0052210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D2FDC66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67" w14:textId="77777777" w:rsidR="003D1B71" w:rsidRDefault="003D1B71" w:rsidP="00522107">
            <w:pPr>
              <w:pStyle w:val="Heading1"/>
            </w:pPr>
          </w:p>
        </w:tc>
      </w:tr>
      <w:tr w:rsidR="003D1B71" w14:paraId="7D2FDC6E" w14:textId="77777777" w:rsidTr="00522107">
        <w:trPr>
          <w:trHeight w:val="633"/>
        </w:trPr>
        <w:tc>
          <w:tcPr>
            <w:tcW w:w="720" w:type="dxa"/>
          </w:tcPr>
          <w:p w14:paraId="7D2FDC69" w14:textId="77777777" w:rsidR="003D1B71" w:rsidRDefault="003D1B71" w:rsidP="0052210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2FDC6A" w14:textId="77777777" w:rsidR="003D1B71" w:rsidRPr="00376291" w:rsidRDefault="003D1B71" w:rsidP="0052210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CA" w:eastAsia="en-CA"/>
              </w:rPr>
              <mc:AlternateContent>
                <mc:Choice Requires="wpg">
                  <w:drawing>
                    <wp:inline distT="0" distB="0" distL="0" distR="0" wp14:anchorId="7D2FDC84" wp14:editId="7D2FDC8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03383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D2FDC6B" w14:textId="77777777" w:rsidR="003D1B71" w:rsidRPr="00380FD1" w:rsidRDefault="00A15DAF" w:rsidP="00A15DAF">
            <w:pPr>
              <w:pStyle w:val="Information"/>
            </w:pPr>
            <w:r>
              <w:t>aryavardanpapala@gmail.com</w:t>
            </w:r>
          </w:p>
        </w:tc>
        <w:tc>
          <w:tcPr>
            <w:tcW w:w="423" w:type="dxa"/>
            <w:vMerge/>
          </w:tcPr>
          <w:p w14:paraId="7D2FDC6C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6D" w14:textId="77777777" w:rsidR="003D1B71" w:rsidRDefault="003D1B71" w:rsidP="00522107">
            <w:pPr>
              <w:pStyle w:val="Heading1"/>
            </w:pPr>
          </w:p>
        </w:tc>
      </w:tr>
      <w:tr w:rsidR="003D1B71" w14:paraId="7D2FDC73" w14:textId="77777777" w:rsidTr="00522107">
        <w:trPr>
          <w:trHeight w:val="174"/>
        </w:trPr>
        <w:tc>
          <w:tcPr>
            <w:tcW w:w="720" w:type="dxa"/>
          </w:tcPr>
          <w:p w14:paraId="7D2FDC6F" w14:textId="77777777" w:rsidR="003D1B71" w:rsidRPr="00376291" w:rsidRDefault="003D1B71" w:rsidP="0052210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D2FDC70" w14:textId="77777777" w:rsidR="003D1B71" w:rsidRPr="00376291" w:rsidRDefault="003D1B71" w:rsidP="0052210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D2FDC71" w14:textId="77777777" w:rsidR="003D1B71" w:rsidRDefault="003D1B71" w:rsidP="005221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72" w14:textId="77777777" w:rsidR="003D1B71" w:rsidRDefault="003D1B71" w:rsidP="00522107">
            <w:pPr>
              <w:pStyle w:val="Heading1"/>
            </w:pPr>
          </w:p>
        </w:tc>
      </w:tr>
      <w:tr w:rsidR="003D1B71" w14:paraId="7D2FDC79" w14:textId="77777777" w:rsidTr="00522107">
        <w:trPr>
          <w:trHeight w:val="633"/>
        </w:trPr>
        <w:tc>
          <w:tcPr>
            <w:tcW w:w="720" w:type="dxa"/>
          </w:tcPr>
          <w:p w14:paraId="7D2FDC74" w14:textId="77777777" w:rsidR="003D1B71" w:rsidRDefault="003D1B71" w:rsidP="0052210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2FDC75" w14:textId="77777777" w:rsidR="003D1B71" w:rsidRPr="00376291" w:rsidRDefault="003D1B71" w:rsidP="0052210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D2FDC76" w14:textId="77777777" w:rsidR="003D1B71" w:rsidRPr="00380FD1" w:rsidRDefault="003D1B71" w:rsidP="00A15DAF">
            <w:pPr>
              <w:pStyle w:val="Information"/>
            </w:pPr>
          </w:p>
        </w:tc>
        <w:tc>
          <w:tcPr>
            <w:tcW w:w="423" w:type="dxa"/>
            <w:vMerge/>
          </w:tcPr>
          <w:p w14:paraId="7D2FDC77" w14:textId="77777777" w:rsidR="003D1B71" w:rsidRDefault="003D1B71" w:rsidP="0052210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D2FDC78" w14:textId="77777777" w:rsidR="003D1B71" w:rsidRDefault="003D1B71" w:rsidP="00522107">
            <w:pPr>
              <w:pStyle w:val="Heading1"/>
            </w:pPr>
          </w:p>
        </w:tc>
      </w:tr>
      <w:tr w:rsidR="003D1B71" w14:paraId="7D2FDC7E" w14:textId="77777777" w:rsidTr="00AE07E6">
        <w:trPr>
          <w:trHeight w:val="3930"/>
        </w:trPr>
        <w:tc>
          <w:tcPr>
            <w:tcW w:w="720" w:type="dxa"/>
          </w:tcPr>
          <w:p w14:paraId="7D2FDC7A" w14:textId="77777777" w:rsidR="003D1B71" w:rsidRPr="0056708E" w:rsidRDefault="003D1B71" w:rsidP="00522107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D2FDC7B" w14:textId="77777777" w:rsidR="003D1B71" w:rsidRPr="0056708E" w:rsidRDefault="003D1B71" w:rsidP="00522107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D2FDC7C" w14:textId="77777777" w:rsidR="003D1B71" w:rsidRDefault="003D1B71" w:rsidP="00522107"/>
        </w:tc>
        <w:tc>
          <w:tcPr>
            <w:tcW w:w="6607" w:type="dxa"/>
            <w:vMerge/>
          </w:tcPr>
          <w:p w14:paraId="7D2FDC7D" w14:textId="77777777" w:rsidR="003D1B71" w:rsidRDefault="003D1B71" w:rsidP="00522107"/>
        </w:tc>
      </w:tr>
    </w:tbl>
    <w:p w14:paraId="7D2FDC7F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8C741" w14:textId="77777777" w:rsidR="00F70979" w:rsidRDefault="00F70979" w:rsidP="00590471">
      <w:r>
        <w:separator/>
      </w:r>
    </w:p>
  </w:endnote>
  <w:endnote w:type="continuationSeparator" w:id="0">
    <w:p w14:paraId="3918D69B" w14:textId="77777777" w:rsidR="00F70979" w:rsidRDefault="00F7097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5433C" w14:textId="77777777" w:rsidR="00F70979" w:rsidRDefault="00F70979" w:rsidP="00590471">
      <w:r>
        <w:separator/>
      </w:r>
    </w:p>
  </w:footnote>
  <w:footnote w:type="continuationSeparator" w:id="0">
    <w:p w14:paraId="68801707" w14:textId="77777777" w:rsidR="00F70979" w:rsidRDefault="00F7097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FDC8A" w14:textId="77777777" w:rsidR="00590471" w:rsidRDefault="00310F17" w:rsidP="00060042">
    <w:pPr>
      <w:pStyle w:val="BodyText"/>
    </w:pPr>
    <w:r>
      <w:rPr>
        <w:noProof/>
        <w:lang w:val="en-CA" w:eastAsia="en-C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D2FDC8B" wp14:editId="7D2FDC8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51DACE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1816"/>
    <w:multiLevelType w:val="hybridMultilevel"/>
    <w:tmpl w:val="002E3202"/>
    <w:lvl w:ilvl="0" w:tplc="9E5832D2">
      <w:start w:val="22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A77B0"/>
    <w:multiLevelType w:val="hybridMultilevel"/>
    <w:tmpl w:val="D3FAD1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93A96"/>
    <w:multiLevelType w:val="hybridMultilevel"/>
    <w:tmpl w:val="7DB64A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695536"/>
    <w:multiLevelType w:val="hybridMultilevel"/>
    <w:tmpl w:val="8B665E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447677">
    <w:abstractNumId w:val="1"/>
  </w:num>
  <w:num w:numId="2" w16cid:durableId="1234658025">
    <w:abstractNumId w:val="2"/>
  </w:num>
  <w:num w:numId="3" w16cid:durableId="266281447">
    <w:abstractNumId w:val="0"/>
  </w:num>
  <w:num w:numId="4" w16cid:durableId="1301307236">
    <w:abstractNumId w:val="3"/>
  </w:num>
  <w:num w:numId="5" w16cid:durableId="1275557093">
    <w:abstractNumId w:val="6"/>
  </w:num>
  <w:num w:numId="6" w16cid:durableId="480661109">
    <w:abstractNumId w:val="5"/>
  </w:num>
  <w:num w:numId="7" w16cid:durableId="2705534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MwNjO1NDYwAgIDIyUdpeDU4uLM/DyQAtNaAJeb84osAAAA"/>
  </w:docVars>
  <w:rsids>
    <w:rsidRoot w:val="00060D72"/>
    <w:rsid w:val="00060042"/>
    <w:rsid w:val="00060D72"/>
    <w:rsid w:val="000865D7"/>
    <w:rsid w:val="0008685D"/>
    <w:rsid w:val="00090860"/>
    <w:rsid w:val="00090CC1"/>
    <w:rsid w:val="00096E5E"/>
    <w:rsid w:val="000B4873"/>
    <w:rsid w:val="00112FD7"/>
    <w:rsid w:val="00150ABD"/>
    <w:rsid w:val="0015389B"/>
    <w:rsid w:val="001946FC"/>
    <w:rsid w:val="001B7B50"/>
    <w:rsid w:val="001C1E78"/>
    <w:rsid w:val="001C6EAD"/>
    <w:rsid w:val="001D69F1"/>
    <w:rsid w:val="002158BA"/>
    <w:rsid w:val="00222466"/>
    <w:rsid w:val="0024753C"/>
    <w:rsid w:val="00276026"/>
    <w:rsid w:val="002B4549"/>
    <w:rsid w:val="002D2FAB"/>
    <w:rsid w:val="002F4DA6"/>
    <w:rsid w:val="00310F17"/>
    <w:rsid w:val="00322A46"/>
    <w:rsid w:val="003326CB"/>
    <w:rsid w:val="00332A04"/>
    <w:rsid w:val="00335E0F"/>
    <w:rsid w:val="00353B60"/>
    <w:rsid w:val="003654B0"/>
    <w:rsid w:val="00376291"/>
    <w:rsid w:val="00380FD1"/>
    <w:rsid w:val="00383D02"/>
    <w:rsid w:val="00385DE7"/>
    <w:rsid w:val="003B58A5"/>
    <w:rsid w:val="003C4694"/>
    <w:rsid w:val="003D1B71"/>
    <w:rsid w:val="003D6734"/>
    <w:rsid w:val="003E5A59"/>
    <w:rsid w:val="00441A07"/>
    <w:rsid w:val="004477CB"/>
    <w:rsid w:val="004770D4"/>
    <w:rsid w:val="004C3E54"/>
    <w:rsid w:val="004E158A"/>
    <w:rsid w:val="004F224A"/>
    <w:rsid w:val="00522107"/>
    <w:rsid w:val="00531779"/>
    <w:rsid w:val="00551FD5"/>
    <w:rsid w:val="0056156A"/>
    <w:rsid w:val="00565C77"/>
    <w:rsid w:val="0056708E"/>
    <w:rsid w:val="005801E5"/>
    <w:rsid w:val="00590471"/>
    <w:rsid w:val="005B7DDA"/>
    <w:rsid w:val="005D01FA"/>
    <w:rsid w:val="005D6749"/>
    <w:rsid w:val="005E44C5"/>
    <w:rsid w:val="0062113D"/>
    <w:rsid w:val="00636D69"/>
    <w:rsid w:val="00653E17"/>
    <w:rsid w:val="00661EFD"/>
    <w:rsid w:val="006A08E8"/>
    <w:rsid w:val="006A1559"/>
    <w:rsid w:val="006D79A8"/>
    <w:rsid w:val="006F74E9"/>
    <w:rsid w:val="0072353B"/>
    <w:rsid w:val="0072704B"/>
    <w:rsid w:val="00740545"/>
    <w:rsid w:val="00744CD7"/>
    <w:rsid w:val="007575B6"/>
    <w:rsid w:val="00774BC7"/>
    <w:rsid w:val="007A50C3"/>
    <w:rsid w:val="007B3C81"/>
    <w:rsid w:val="007D67CA"/>
    <w:rsid w:val="007E668F"/>
    <w:rsid w:val="007F5B63"/>
    <w:rsid w:val="00803A0A"/>
    <w:rsid w:val="00846CB9"/>
    <w:rsid w:val="008522E2"/>
    <w:rsid w:val="008566AA"/>
    <w:rsid w:val="008A1E6E"/>
    <w:rsid w:val="008C024F"/>
    <w:rsid w:val="008C2CFC"/>
    <w:rsid w:val="00912DC8"/>
    <w:rsid w:val="009475DC"/>
    <w:rsid w:val="00967B93"/>
    <w:rsid w:val="009B3A57"/>
    <w:rsid w:val="009D090F"/>
    <w:rsid w:val="00A016F4"/>
    <w:rsid w:val="00A15DAF"/>
    <w:rsid w:val="00A31464"/>
    <w:rsid w:val="00A31B16"/>
    <w:rsid w:val="00A33613"/>
    <w:rsid w:val="00A45156"/>
    <w:rsid w:val="00A47A8D"/>
    <w:rsid w:val="00AA0042"/>
    <w:rsid w:val="00AC6C7E"/>
    <w:rsid w:val="00AE07E6"/>
    <w:rsid w:val="00AF3F81"/>
    <w:rsid w:val="00AF57CF"/>
    <w:rsid w:val="00B05A2B"/>
    <w:rsid w:val="00B402B3"/>
    <w:rsid w:val="00B4158A"/>
    <w:rsid w:val="00B53901"/>
    <w:rsid w:val="00B6466C"/>
    <w:rsid w:val="00B678C7"/>
    <w:rsid w:val="00BB1B5D"/>
    <w:rsid w:val="00BC22C7"/>
    <w:rsid w:val="00BD195A"/>
    <w:rsid w:val="00C07240"/>
    <w:rsid w:val="00C14078"/>
    <w:rsid w:val="00C22FA7"/>
    <w:rsid w:val="00C267B4"/>
    <w:rsid w:val="00C55F8E"/>
    <w:rsid w:val="00C56238"/>
    <w:rsid w:val="00CE1E3D"/>
    <w:rsid w:val="00D053FA"/>
    <w:rsid w:val="00D220C4"/>
    <w:rsid w:val="00D84013"/>
    <w:rsid w:val="00DB0FC3"/>
    <w:rsid w:val="00DC3F0A"/>
    <w:rsid w:val="00E11B5C"/>
    <w:rsid w:val="00E26AED"/>
    <w:rsid w:val="00E602F8"/>
    <w:rsid w:val="00E73AB8"/>
    <w:rsid w:val="00E90A60"/>
    <w:rsid w:val="00ED47F7"/>
    <w:rsid w:val="00EE7E09"/>
    <w:rsid w:val="00F0223C"/>
    <w:rsid w:val="00F3235D"/>
    <w:rsid w:val="00F32393"/>
    <w:rsid w:val="00F70979"/>
    <w:rsid w:val="00F878BD"/>
    <w:rsid w:val="00F90A7D"/>
    <w:rsid w:val="00F958F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D2FDC2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0D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060D72"/>
    <w:rPr>
      <w:rFonts w:asciiTheme="majorHAnsi" w:eastAsiaTheme="majorEastAsia" w:hAnsiTheme="majorHAnsi" w:cstheme="majorBidi"/>
      <w:i/>
      <w:iCs/>
      <w:color w:val="21405B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ya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2022-09-08T14:27:00Z</dcterms:created>
  <dcterms:modified xsi:type="dcterms:W3CDTF">2023-03-21T17:13:00Z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